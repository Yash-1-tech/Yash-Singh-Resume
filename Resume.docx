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6058" w14:textId="77777777" w:rsidR="009B7234" w:rsidRDefault="009B7234"/>
    <w:tbl>
      <w:tblPr>
        <w:tblStyle w:val="PlainTable3"/>
        <w:tblpPr w:leftFromText="180" w:rightFromText="180" w:vertAnchor="page" w:horzAnchor="margin" w:tblpY="186"/>
        <w:tblW w:w="0" w:type="auto"/>
        <w:tblLook w:val="0680" w:firstRow="0" w:lastRow="0" w:firstColumn="1" w:lastColumn="0" w:noHBand="1" w:noVBand="1"/>
      </w:tblPr>
      <w:tblGrid>
        <w:gridCol w:w="5831"/>
        <w:gridCol w:w="5831"/>
      </w:tblGrid>
      <w:tr w:rsidR="00D24118" w14:paraId="2E1A248F" w14:textId="77777777" w:rsidTr="009B7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1" w:type="dxa"/>
          </w:tcPr>
          <w:p w14:paraId="38720D75" w14:textId="721EBD0A" w:rsidR="00D24118" w:rsidRPr="009B7234" w:rsidRDefault="009B7234" w:rsidP="009B7234">
            <w:pPr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04710C9" wp14:editId="7C4E021C">
                      <wp:simplePos x="0" y="0"/>
                      <wp:positionH relativeFrom="column">
                        <wp:posOffset>773176</wp:posOffset>
                      </wp:positionH>
                      <wp:positionV relativeFrom="paragraph">
                        <wp:posOffset>212826</wp:posOffset>
                      </wp:positionV>
                      <wp:extent cx="2362810" cy="585216"/>
                      <wp:effectExtent l="0" t="0" r="0" b="5715"/>
                      <wp:wrapNone/>
                      <wp:docPr id="136538971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62810" cy="5852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3E93BD" w14:textId="02FAD007" w:rsidR="009B7234" w:rsidRDefault="009B7234">
                                  <w:r w:rsidRPr="009B7234">
                                    <w:rPr>
                                      <w:b/>
                                      <w:bCs/>
                                      <w:sz w:val="52"/>
                                      <w:szCs w:val="48"/>
                                    </w:rPr>
                                    <w:t>Yash P. Singh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4710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60.9pt;margin-top:16.75pt;width:186.05pt;height:46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" filled="f" stroked="f">
                      <v:textbox>
                        <w:txbxContent>
                          <w:p w14:paraId="163E93BD" w14:textId="02FAD007" w:rsidR="009B7234" w:rsidRDefault="009B7234">
                            <w:r w:rsidRPr="009B7234">
                              <w:rPr>
                                <w:b/>
                                <w:bCs/>
                                <w:sz w:val="52"/>
                                <w:szCs w:val="48"/>
                              </w:rPr>
                              <w:t>Yash P. Singh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831" w:type="dxa"/>
          </w:tcPr>
          <w:p w14:paraId="14CFB261" w14:textId="269AF509" w:rsidR="009B7234" w:rsidRDefault="009B7234" w:rsidP="009B7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Mumbai, Maharashtra | 8446214525| </w:t>
            </w:r>
            <w:hyperlink r:id="rId11" w:history="1">
              <w:r w:rsidRPr="005B06EB">
                <w:rPr>
                  <w:rStyle w:val="Hyperlink"/>
                </w:rPr>
                <w:t>yashsinghai055@gmail.com</w:t>
              </w:r>
            </w:hyperlink>
          </w:p>
          <w:p w14:paraId="65B13349" w14:textId="77777777" w:rsidR="009B7234" w:rsidRDefault="009B7234" w:rsidP="009B7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LinkedIn: </w:t>
            </w:r>
            <w:r w:rsidRPr="00DB0888">
              <w:t>yash-singh-a66953272</w:t>
            </w:r>
            <w:r>
              <w:t>| GitHub: Yash-1-tech</w:t>
            </w:r>
          </w:p>
          <w:p w14:paraId="0A7B0FCF" w14:textId="7FC70471" w:rsidR="00D24118" w:rsidRDefault="009B7234" w:rsidP="009B7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B.E. IT </w:t>
            </w:r>
          </w:p>
        </w:tc>
      </w:tr>
    </w:tbl>
    <w:p w14:paraId="46E97F7B" w14:textId="5D14EEBA" w:rsidR="00535F87" w:rsidRDefault="00535F87" w:rsidP="00262B06"/>
    <w:p w14:paraId="5734932F" w14:textId="69E7C1CA" w:rsidR="00DB0888" w:rsidRPr="00D43794" w:rsidRDefault="00DB0888" w:rsidP="00DB0888">
      <w:pPr>
        <w:rPr>
          <w:b/>
          <w:bCs/>
        </w:rPr>
      </w:pPr>
      <w:r w:rsidRPr="00D43794">
        <w:rPr>
          <w:b/>
          <w:bCs/>
        </w:rPr>
        <w:t>PROFESSIONAL SUMMARY</w:t>
      </w:r>
    </w:p>
    <w:p w14:paraId="16FF54E8" w14:textId="548B3996" w:rsidR="00DB0888" w:rsidRDefault="00D43794" w:rsidP="00DB088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DC81AB" wp14:editId="461E0E3A">
                <wp:simplePos x="0" y="0"/>
                <wp:positionH relativeFrom="margin">
                  <wp:posOffset>4753</wp:posOffset>
                </wp:positionH>
                <wp:positionV relativeFrom="paragraph">
                  <wp:posOffset>39970</wp:posOffset>
                </wp:positionV>
                <wp:extent cx="7043352" cy="16476"/>
                <wp:effectExtent l="0" t="0" r="24765" b="22225"/>
                <wp:wrapNone/>
                <wp:docPr id="7838394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3352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E4877" id="Straight Connector 1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35pt,3.15pt" to="554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" strokecolor="#5e7697 [3204]" strokeweight=".5pt">
                <v:stroke joinstyle="miter"/>
                <w10:wrap anchorx="margin"/>
              </v:line>
            </w:pict>
          </mc:Fallback>
        </mc:AlternateContent>
      </w:r>
    </w:p>
    <w:p w14:paraId="5C691229" w14:textId="19402D93" w:rsidR="00DB0888" w:rsidRDefault="00D24118" w:rsidP="00DB0888">
      <w:r>
        <w:t xml:space="preserve">Information Technology major with </w:t>
      </w:r>
      <w:r w:rsidR="00DB0888">
        <w:t>hands-on experience in web development, software engineering, and AI-driven product design. Skilled in React, Next.js, Node.js, Python, TypeScript, MongoDB, and Git/GitHub, with internship experience across software and full-stack development. Passionate about building scalable applications, modern web systems, and technology products.</w:t>
      </w:r>
    </w:p>
    <w:p w14:paraId="42FA09B2" w14:textId="77777777" w:rsidR="00D43794" w:rsidRDefault="00D43794" w:rsidP="00DB0888"/>
    <w:p w14:paraId="728CAA53" w14:textId="25FBABC9" w:rsidR="00DB0888" w:rsidRPr="00D43794" w:rsidRDefault="00DB0888" w:rsidP="00DB0888">
      <w:pPr>
        <w:rPr>
          <w:b/>
          <w:bCs/>
        </w:rPr>
      </w:pPr>
      <w:r w:rsidRPr="00D43794">
        <w:rPr>
          <w:b/>
          <w:bCs/>
        </w:rPr>
        <w:t>TECHNICAL SKILLS</w:t>
      </w:r>
    </w:p>
    <w:p w14:paraId="52C1FFA1" w14:textId="582E8F5C" w:rsidR="00DB0888" w:rsidRDefault="00DB0888" w:rsidP="00DB088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B98608" wp14:editId="38A69104">
                <wp:simplePos x="0" y="0"/>
                <wp:positionH relativeFrom="margin">
                  <wp:align>left</wp:align>
                </wp:positionH>
                <wp:positionV relativeFrom="paragraph">
                  <wp:posOffset>14914</wp:posOffset>
                </wp:positionV>
                <wp:extent cx="7043352" cy="16476"/>
                <wp:effectExtent l="0" t="0" r="24765" b="22225"/>
                <wp:wrapNone/>
                <wp:docPr id="8340874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3352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6E5573" id="Straight Connector 1" o:spid="_x0000_s1026" style="position:absolute;flip:y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15pt" to="554.6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" strokecolor="#5e7697 [3204]" strokeweight=".5pt">
                <v:stroke joinstyle="miter"/>
                <w10:wrap anchorx="margin"/>
              </v:line>
            </w:pict>
          </mc:Fallback>
        </mc:AlternateContent>
      </w:r>
    </w:p>
    <w:p w14:paraId="700F95BC" w14:textId="77777777" w:rsidR="00D43794" w:rsidRDefault="00D43794" w:rsidP="00D43794">
      <w:pPr>
        <w:pStyle w:val="ListParagraph"/>
        <w:numPr>
          <w:ilvl w:val="0"/>
          <w:numId w:val="6"/>
        </w:numPr>
      </w:pPr>
      <w:r w:rsidRPr="00D43794">
        <w:rPr>
          <w:b/>
          <w:bCs/>
        </w:rPr>
        <w:t xml:space="preserve">Languages: </w:t>
      </w:r>
      <w:r>
        <w:t>Python, JavaScript, TypeScript, SQL, HTML/CSS, JSON</w:t>
      </w:r>
    </w:p>
    <w:p w14:paraId="3E24B5E2" w14:textId="77777777" w:rsidR="00D43794" w:rsidRDefault="00D43794" w:rsidP="00D43794">
      <w:pPr>
        <w:pStyle w:val="ListParagraph"/>
        <w:numPr>
          <w:ilvl w:val="0"/>
          <w:numId w:val="6"/>
        </w:numPr>
      </w:pPr>
      <w:r w:rsidRPr="00D43794">
        <w:rPr>
          <w:b/>
          <w:bCs/>
        </w:rPr>
        <w:t>Technologies/Frameworks:</w:t>
      </w:r>
      <w:r>
        <w:t xml:space="preserve"> React.js, Next.js, Node.js, Express.js, </w:t>
      </w:r>
      <w:proofErr w:type="spellStart"/>
      <w:r>
        <w:t>FastAPI</w:t>
      </w:r>
      <w:proofErr w:type="spellEnd"/>
      <w:r>
        <w:t>, MongoDB, Firebase, REST APIs</w:t>
      </w:r>
    </w:p>
    <w:p w14:paraId="5BF14E43" w14:textId="77777777" w:rsidR="00D43794" w:rsidRDefault="00D43794" w:rsidP="00D43794">
      <w:pPr>
        <w:pStyle w:val="ListParagraph"/>
        <w:numPr>
          <w:ilvl w:val="0"/>
          <w:numId w:val="6"/>
        </w:numPr>
      </w:pPr>
      <w:r w:rsidRPr="00D43794">
        <w:rPr>
          <w:b/>
          <w:bCs/>
        </w:rPr>
        <w:t>Tools &amp; DevOps:</w:t>
      </w:r>
      <w:r>
        <w:t xml:space="preserve"> Git, GitHub, Figma, VS Code</w:t>
      </w:r>
    </w:p>
    <w:p w14:paraId="3EDDA9E5" w14:textId="62C15770" w:rsidR="00D43794" w:rsidRDefault="00D43794" w:rsidP="00D43794">
      <w:pPr>
        <w:pStyle w:val="ListParagraph"/>
        <w:numPr>
          <w:ilvl w:val="0"/>
          <w:numId w:val="6"/>
        </w:numPr>
      </w:pPr>
      <w:r w:rsidRPr="00D43794">
        <w:rPr>
          <w:b/>
          <w:bCs/>
        </w:rPr>
        <w:t xml:space="preserve">Core CS: </w:t>
      </w:r>
      <w:r>
        <w:t>Data Structures &amp; Algorithms, DBMS, Computer Networks, Operating Systems, Cloud Computing</w:t>
      </w:r>
    </w:p>
    <w:p w14:paraId="103D5910" w14:textId="77777777" w:rsidR="00D43794" w:rsidRDefault="00D43794" w:rsidP="00DB0888"/>
    <w:p w14:paraId="36DC1D84" w14:textId="2E4460AB" w:rsidR="00DB0888" w:rsidRPr="00D43794" w:rsidRDefault="00DB0888" w:rsidP="00DB0888">
      <w:pPr>
        <w:rPr>
          <w:b/>
          <w:bCs/>
        </w:rPr>
      </w:pPr>
      <w:r w:rsidRPr="00D43794">
        <w:rPr>
          <w:b/>
          <w:bCs/>
        </w:rPr>
        <w:t>EXPERIENCE</w:t>
      </w:r>
    </w:p>
    <w:p w14:paraId="77049F1F" w14:textId="4E2131EC" w:rsidR="00DB0888" w:rsidRDefault="00D43794" w:rsidP="00DB088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B04162" wp14:editId="298FB8A8">
                <wp:simplePos x="0" y="0"/>
                <wp:positionH relativeFrom="margin">
                  <wp:align>left</wp:align>
                </wp:positionH>
                <wp:positionV relativeFrom="paragraph">
                  <wp:posOffset>51109</wp:posOffset>
                </wp:positionV>
                <wp:extent cx="7043352" cy="16476"/>
                <wp:effectExtent l="0" t="0" r="24765" b="22225"/>
                <wp:wrapNone/>
                <wp:docPr id="18936347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3352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C9FA3" id="Straight Connector 1" o:spid="_x0000_s1026" style="position:absolute;flip:y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pt" to="554.6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" strokecolor="#5e7697 [3204]" strokeweight=".5pt">
                <v:stroke joinstyle="miter"/>
                <w10:wrap anchorx="margin"/>
              </v:line>
            </w:pict>
          </mc:Fallback>
        </mc:AlternateContent>
      </w:r>
    </w:p>
    <w:p w14:paraId="75B16223" w14:textId="0D4D7C88" w:rsidR="00DB0888" w:rsidRPr="009B7234" w:rsidRDefault="00DB0888" w:rsidP="00DB0888">
      <w:pPr>
        <w:rPr>
          <w:b/>
          <w:bCs/>
        </w:rPr>
      </w:pPr>
      <w:r w:rsidRPr="00D43794">
        <w:rPr>
          <w:b/>
          <w:bCs/>
        </w:rPr>
        <w:t xml:space="preserve">Full Stack Engineer Intern | </w:t>
      </w:r>
      <w:proofErr w:type="spellStart"/>
      <w:r w:rsidRPr="00D43794">
        <w:rPr>
          <w:b/>
          <w:bCs/>
        </w:rPr>
        <w:t>DigiBrandX</w:t>
      </w:r>
      <w:proofErr w:type="spellEnd"/>
      <w:r w:rsidRPr="00D43794">
        <w:rPr>
          <w:b/>
          <w:bCs/>
        </w:rPr>
        <w:t xml:space="preserve"> </w:t>
      </w:r>
      <w:r w:rsidR="009B7234">
        <w:rPr>
          <w:b/>
          <w:bCs/>
        </w:rPr>
        <w:t>|</w:t>
      </w:r>
      <w:r>
        <w:t>Jan 26 –</w:t>
      </w:r>
      <w:r w:rsidR="009B7234">
        <w:t xml:space="preserve"> April 26</w:t>
      </w:r>
    </w:p>
    <w:p w14:paraId="1EB922BF" w14:textId="00F74A00" w:rsidR="00DB0888" w:rsidRDefault="00DB0888" w:rsidP="00DB0888">
      <w:r>
        <w:t>Developed scalable full-stack web solutions with emphasis on performance optimization.</w:t>
      </w:r>
    </w:p>
    <w:p w14:paraId="3F76B0AF" w14:textId="174B93D7" w:rsidR="00DB0888" w:rsidRDefault="00DB0888" w:rsidP="00DB0888">
      <w:r>
        <w:t>Improved efficiency of image-heavy websites using advanced optimization and compression techniques.</w:t>
      </w:r>
    </w:p>
    <w:p w14:paraId="0FA523B1" w14:textId="77777777" w:rsidR="00D24118" w:rsidRDefault="00D24118" w:rsidP="00DB0888"/>
    <w:p w14:paraId="54A7F16D" w14:textId="758DBBE0" w:rsidR="00D24118" w:rsidRPr="009B7234" w:rsidRDefault="00D24118" w:rsidP="00D24118">
      <w:pPr>
        <w:rPr>
          <w:b/>
          <w:bCs/>
        </w:rPr>
      </w:pPr>
      <w:r w:rsidRPr="00D24118">
        <w:rPr>
          <w:b/>
          <w:bCs/>
        </w:rPr>
        <w:t>Software Engineer Intern | SkillCraft Technology</w:t>
      </w:r>
      <w:r w:rsidR="009B7234">
        <w:rPr>
          <w:b/>
          <w:bCs/>
        </w:rPr>
        <w:t xml:space="preserve">| </w:t>
      </w:r>
      <w:r>
        <w:t>Sep 2025 – Nov 2025</w:t>
      </w:r>
    </w:p>
    <w:p w14:paraId="49E5CBA6" w14:textId="77777777" w:rsidR="00D24118" w:rsidRDefault="00D24118" w:rsidP="00D24118">
      <w:r>
        <w:t>Contributed to software development tasks, programming workflows, and technical problem solving.</w:t>
      </w:r>
    </w:p>
    <w:p w14:paraId="1EE66B5C" w14:textId="0FC26C1C" w:rsidR="00D24118" w:rsidRDefault="00D24118" w:rsidP="00D24118">
      <w:r>
        <w:t>Gained hands-on experience in application development and engineering practices.</w:t>
      </w:r>
    </w:p>
    <w:p w14:paraId="05E6BF83" w14:textId="0C32457B" w:rsidR="00D43794" w:rsidRDefault="00D43794" w:rsidP="00DB0888"/>
    <w:p w14:paraId="10EBF267" w14:textId="1792C189" w:rsidR="00DB0888" w:rsidRPr="00D43794" w:rsidRDefault="00DB0888" w:rsidP="00DB0888">
      <w:pPr>
        <w:rPr>
          <w:b/>
          <w:bCs/>
        </w:rPr>
      </w:pPr>
      <w:r w:rsidRPr="00D43794">
        <w:rPr>
          <w:b/>
          <w:bCs/>
        </w:rPr>
        <w:t>PROJECTS</w:t>
      </w:r>
    </w:p>
    <w:p w14:paraId="51AE4A34" w14:textId="200B728E" w:rsidR="00D43794" w:rsidRDefault="00D43794" w:rsidP="00DB088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2DAADF" wp14:editId="075CD3F3">
                <wp:simplePos x="0" y="0"/>
                <wp:positionH relativeFrom="margin">
                  <wp:posOffset>-27974</wp:posOffset>
                </wp:positionH>
                <wp:positionV relativeFrom="paragraph">
                  <wp:posOffset>30394</wp:posOffset>
                </wp:positionV>
                <wp:extent cx="7043352" cy="16476"/>
                <wp:effectExtent l="0" t="0" r="24765" b="22225"/>
                <wp:wrapNone/>
                <wp:docPr id="10883531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3352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1530D" id="Straight Connector 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.2pt,2.4pt" to="552.4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" strokecolor="#5e7697 [3204]" strokeweight=".5pt">
                <v:stroke joinstyle="miter"/>
                <w10:wrap anchorx="margin"/>
              </v:line>
            </w:pict>
          </mc:Fallback>
        </mc:AlternateContent>
      </w:r>
    </w:p>
    <w:p w14:paraId="46BF2073" w14:textId="3FEA9D92" w:rsidR="00DB0888" w:rsidRPr="00D24118" w:rsidRDefault="00DB0888" w:rsidP="00DB0888">
      <w:pPr>
        <w:rPr>
          <w:b/>
          <w:bCs/>
        </w:rPr>
      </w:pPr>
      <w:proofErr w:type="spellStart"/>
      <w:r w:rsidRPr="00D24118">
        <w:rPr>
          <w:b/>
          <w:bCs/>
        </w:rPr>
        <w:t>Psyck</w:t>
      </w:r>
      <w:proofErr w:type="spellEnd"/>
      <w:r w:rsidRPr="00D24118">
        <w:rPr>
          <w:b/>
          <w:bCs/>
        </w:rPr>
        <w:t>-Q — AI-Enhanced Productivity &amp; Mental Wellness Platform</w:t>
      </w:r>
    </w:p>
    <w:p w14:paraId="73FFB323" w14:textId="77777777" w:rsidR="00DB0888" w:rsidRDefault="00DB0888" w:rsidP="00DB0888">
      <w:r>
        <w:t>Designed an AI-assisted platform integrating CBT-based journaling, habit tracking, behavioral insights, and productivity workflows with privacy-aware wellness sharing concepts.</w:t>
      </w:r>
    </w:p>
    <w:p w14:paraId="338828FF" w14:textId="2F5D88C4" w:rsidR="00DB0888" w:rsidRDefault="00DB0888" w:rsidP="00DB0888"/>
    <w:p w14:paraId="09998C0B" w14:textId="188056BB" w:rsidR="00DB0888" w:rsidRPr="00D24118" w:rsidRDefault="00DB0888" w:rsidP="00DB0888">
      <w:pPr>
        <w:rPr>
          <w:b/>
          <w:bCs/>
        </w:rPr>
      </w:pPr>
      <w:r w:rsidRPr="00D24118">
        <w:rPr>
          <w:b/>
          <w:bCs/>
        </w:rPr>
        <w:t>NEIS — Next Generation Education Information System</w:t>
      </w:r>
    </w:p>
    <w:p w14:paraId="685CACD0" w14:textId="09C8DCBF" w:rsidR="00DB0888" w:rsidRDefault="00DB0888" w:rsidP="00DB0888">
      <w:r>
        <w:t>Built an education information management platform focused on workflow organization, scalable system architecture, and educational data management.</w:t>
      </w:r>
    </w:p>
    <w:p w14:paraId="465E8453" w14:textId="468BEF76" w:rsidR="00DB0888" w:rsidRDefault="00DB0888" w:rsidP="00DB0888">
      <w:r>
        <w:t>Tech Stack: Next.js, React.js, Node.js, MongoDB</w:t>
      </w:r>
    </w:p>
    <w:p w14:paraId="3307390C" w14:textId="6EF9047C" w:rsidR="00DB0888" w:rsidRDefault="00DB0888" w:rsidP="00DB0888"/>
    <w:p w14:paraId="3724537B" w14:textId="00F700D7" w:rsidR="00DB0888" w:rsidRPr="00D24118" w:rsidRDefault="00DB0888" w:rsidP="00DB0888">
      <w:pPr>
        <w:rPr>
          <w:b/>
          <w:bCs/>
        </w:rPr>
      </w:pPr>
      <w:r w:rsidRPr="00D24118">
        <w:rPr>
          <w:b/>
          <w:bCs/>
        </w:rPr>
        <w:t>PY-Ticket — Ticket Management &amp; Issue Tracking System</w:t>
      </w:r>
    </w:p>
    <w:p w14:paraId="246D342E" w14:textId="42DFA4DD" w:rsidR="00DB0888" w:rsidRDefault="00DB0888" w:rsidP="00DB0888">
      <w:r>
        <w:t>Developed a ticket management system supporting issue tracking, workflow handling, ticket creation, and status management.</w:t>
      </w:r>
    </w:p>
    <w:p w14:paraId="0C7796B7" w14:textId="77345441" w:rsidR="00DB0888" w:rsidRDefault="00DB0888" w:rsidP="00DB0888">
      <w:r>
        <w:t>Tech Stack: Python, Web Technologies</w:t>
      </w:r>
    </w:p>
    <w:p w14:paraId="62DDA154" w14:textId="72BE3F98" w:rsidR="00DB0888" w:rsidRDefault="00DB0888" w:rsidP="00DB0888"/>
    <w:p w14:paraId="6B82EBDB" w14:textId="2B64B3A1" w:rsidR="00DB0888" w:rsidRPr="00D24118" w:rsidRDefault="00D43794" w:rsidP="00DB0888">
      <w:pPr>
        <w:rPr>
          <w:b/>
          <w:bCs/>
        </w:rPr>
      </w:pPr>
      <w:r w:rsidRPr="00D2411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84EE73" wp14:editId="61D84E25">
                <wp:simplePos x="0" y="0"/>
                <wp:positionH relativeFrom="margin">
                  <wp:posOffset>-8238</wp:posOffset>
                </wp:positionH>
                <wp:positionV relativeFrom="paragraph">
                  <wp:posOffset>165169</wp:posOffset>
                </wp:positionV>
                <wp:extent cx="7043352" cy="16476"/>
                <wp:effectExtent l="0" t="0" r="24765" b="22225"/>
                <wp:wrapNone/>
                <wp:docPr id="546597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3352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80B28" id="Straight Connector 1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65pt,13pt" to="553.9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" strokecolor="#5e7697 [3204]" strokeweight=".5pt">
                <v:stroke joinstyle="miter"/>
                <w10:wrap anchorx="margin"/>
              </v:line>
            </w:pict>
          </mc:Fallback>
        </mc:AlternateContent>
      </w:r>
      <w:r w:rsidR="00DB0888" w:rsidRPr="00D24118">
        <w:rPr>
          <w:b/>
          <w:bCs/>
        </w:rPr>
        <w:t>CERTIFICATIONS</w:t>
      </w:r>
      <w:r w:rsidR="005633B1">
        <w:rPr>
          <w:b/>
          <w:bCs/>
        </w:rPr>
        <w:t xml:space="preserve"> and CO-Curricular Activities   </w:t>
      </w:r>
    </w:p>
    <w:p w14:paraId="3FD9956A" w14:textId="77777777" w:rsidR="00D24118" w:rsidRDefault="00D24118" w:rsidP="00DB0888">
      <w:pPr>
        <w:rPr>
          <w:b/>
          <w:bCs/>
        </w:rPr>
      </w:pPr>
    </w:p>
    <w:p w14:paraId="3C2B76E6" w14:textId="5C262EAD" w:rsidR="00D24118" w:rsidRDefault="00DB0888" w:rsidP="00DB0888">
      <w:r w:rsidRPr="00D24118">
        <w:rPr>
          <w:b/>
          <w:bCs/>
        </w:rPr>
        <w:t>Harvard CS50</w:t>
      </w:r>
      <w:r w:rsidR="00D24118" w:rsidRPr="00D24118">
        <w:rPr>
          <w:b/>
          <w:bCs/>
        </w:rPr>
        <w:t>P</w:t>
      </w:r>
      <w:r w:rsidR="00D24118">
        <w:rPr>
          <w:b/>
          <w:bCs/>
        </w:rPr>
        <w:t xml:space="preserve"> </w:t>
      </w:r>
      <w:r>
        <w:t xml:space="preserve">— Introduction to </w:t>
      </w:r>
      <w:r w:rsidR="00D24118">
        <w:t>programing with Python</w:t>
      </w:r>
    </w:p>
    <w:p w14:paraId="3C7672EC" w14:textId="4C37367B" w:rsidR="005633B1" w:rsidRPr="005633B1" w:rsidRDefault="005633B1" w:rsidP="00DB0888">
      <w:r w:rsidRPr="005633B1">
        <w:t>Founder of</w:t>
      </w:r>
      <w:r w:rsidRPr="005633B1">
        <w:rPr>
          <w:b/>
          <w:bCs/>
        </w:rPr>
        <w:t xml:space="preserve"> Team Daedalus Lap</w:t>
      </w:r>
      <w:r>
        <w:rPr>
          <w:b/>
          <w:bCs/>
        </w:rPr>
        <w:t xml:space="preserve"> |</w:t>
      </w:r>
      <w:r w:rsidRPr="005633B1">
        <w:t xml:space="preserve"> web application development within a competitive student technology team.</w:t>
      </w:r>
    </w:p>
    <w:p w14:paraId="5982D895" w14:textId="56DE71CF" w:rsidR="009B7234" w:rsidRDefault="009B7234" w:rsidP="00DB0888">
      <w:pPr>
        <w:rPr>
          <w:b/>
          <w:bCs/>
        </w:rPr>
      </w:pPr>
      <w:r w:rsidRPr="005633B1">
        <w:rPr>
          <w:b/>
          <w:bCs/>
        </w:rPr>
        <w:t xml:space="preserve">SAKEC </w:t>
      </w:r>
      <w:proofErr w:type="spellStart"/>
      <w:r w:rsidRPr="005633B1">
        <w:rPr>
          <w:b/>
          <w:bCs/>
        </w:rPr>
        <w:t>C</w:t>
      </w:r>
      <w:r w:rsidR="005633B1" w:rsidRPr="005633B1">
        <w:rPr>
          <w:b/>
          <w:bCs/>
        </w:rPr>
        <w:t>reathon</w:t>
      </w:r>
      <w:proofErr w:type="spellEnd"/>
      <w:r w:rsidR="005633B1" w:rsidRPr="005633B1">
        <w:rPr>
          <w:b/>
          <w:bCs/>
        </w:rPr>
        <w:t xml:space="preserve"> 202</w:t>
      </w:r>
      <w:r w:rsidR="005633B1">
        <w:rPr>
          <w:b/>
          <w:bCs/>
        </w:rPr>
        <w:t>5</w:t>
      </w:r>
    </w:p>
    <w:p w14:paraId="37F649D6" w14:textId="599AE9C5" w:rsidR="005633B1" w:rsidRPr="005633B1" w:rsidRDefault="005633B1" w:rsidP="00DB0888">
      <w:pPr>
        <w:rPr>
          <w:b/>
          <w:bCs/>
        </w:rPr>
      </w:pPr>
      <w:r>
        <w:rPr>
          <w:b/>
          <w:bCs/>
        </w:rPr>
        <w:t xml:space="preserve">GDGC </w:t>
      </w:r>
      <w:proofErr w:type="spellStart"/>
      <w:r>
        <w:rPr>
          <w:b/>
          <w:bCs/>
        </w:rPr>
        <w:t>TechSprint</w:t>
      </w:r>
      <w:proofErr w:type="spellEnd"/>
      <w:r>
        <w:rPr>
          <w:b/>
          <w:bCs/>
        </w:rPr>
        <w:t xml:space="preserve"> 2025</w:t>
      </w:r>
    </w:p>
    <w:sectPr w:rsidR="005633B1" w:rsidRPr="005633B1" w:rsidSect="009C1A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A7FD8" w14:textId="77777777" w:rsidR="004B1B79" w:rsidRDefault="004B1B79" w:rsidP="00BA3E51">
      <w:r>
        <w:separator/>
      </w:r>
    </w:p>
  </w:endnote>
  <w:endnote w:type="continuationSeparator" w:id="0">
    <w:p w14:paraId="2A5BD02D" w14:textId="77777777" w:rsidR="004B1B79" w:rsidRDefault="004B1B79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FA5F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416A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D000F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460C" w14:textId="77777777" w:rsidR="004B1B79" w:rsidRDefault="004B1B79" w:rsidP="00BA3E51">
      <w:r>
        <w:separator/>
      </w:r>
    </w:p>
  </w:footnote>
  <w:footnote w:type="continuationSeparator" w:id="0">
    <w:p w14:paraId="01A0F433" w14:textId="77777777" w:rsidR="004B1B79" w:rsidRDefault="004B1B79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85CB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72FA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D648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A76355"/>
    <w:multiLevelType w:val="hybridMultilevel"/>
    <w:tmpl w:val="0012F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3"/>
  </w:num>
  <w:num w:numId="2" w16cid:durableId="1347056077">
    <w:abstractNumId w:val="1"/>
  </w:num>
  <w:num w:numId="3" w16cid:durableId="1427580610">
    <w:abstractNumId w:val="4"/>
  </w:num>
  <w:num w:numId="4" w16cid:durableId="1627155122">
    <w:abstractNumId w:val="0"/>
  </w:num>
  <w:num w:numId="5" w16cid:durableId="1119883638">
    <w:abstractNumId w:val="5"/>
  </w:num>
  <w:num w:numId="6" w16cid:durableId="70321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88"/>
    <w:rsid w:val="00021DEC"/>
    <w:rsid w:val="00041F8A"/>
    <w:rsid w:val="00045F2E"/>
    <w:rsid w:val="00051390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A5160"/>
    <w:rsid w:val="001C6CEA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B1B79"/>
    <w:rsid w:val="004D4E80"/>
    <w:rsid w:val="004E5226"/>
    <w:rsid w:val="004E6AB2"/>
    <w:rsid w:val="004E70E8"/>
    <w:rsid w:val="00520C5D"/>
    <w:rsid w:val="005219EA"/>
    <w:rsid w:val="00535F87"/>
    <w:rsid w:val="005566E7"/>
    <w:rsid w:val="00560C7D"/>
    <w:rsid w:val="005633B1"/>
    <w:rsid w:val="00564622"/>
    <w:rsid w:val="00577416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59E4"/>
    <w:rsid w:val="00716542"/>
    <w:rsid w:val="007337AD"/>
    <w:rsid w:val="0073402D"/>
    <w:rsid w:val="00755988"/>
    <w:rsid w:val="00780ADA"/>
    <w:rsid w:val="00787BC5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62E61"/>
    <w:rsid w:val="00963A70"/>
    <w:rsid w:val="0098447D"/>
    <w:rsid w:val="00984A59"/>
    <w:rsid w:val="00986331"/>
    <w:rsid w:val="009A6667"/>
    <w:rsid w:val="009A707B"/>
    <w:rsid w:val="009B2B04"/>
    <w:rsid w:val="009B7234"/>
    <w:rsid w:val="009C1AE9"/>
    <w:rsid w:val="009C7105"/>
    <w:rsid w:val="00A122BB"/>
    <w:rsid w:val="00A37F9E"/>
    <w:rsid w:val="00A66A59"/>
    <w:rsid w:val="00A83E7B"/>
    <w:rsid w:val="00A8656F"/>
    <w:rsid w:val="00AB7FE5"/>
    <w:rsid w:val="00AC1E5A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155FC"/>
    <w:rsid w:val="00C4572B"/>
    <w:rsid w:val="00C532FC"/>
    <w:rsid w:val="00C74B06"/>
    <w:rsid w:val="00C75D84"/>
    <w:rsid w:val="00C857CB"/>
    <w:rsid w:val="00CA5CD9"/>
    <w:rsid w:val="00CC25BF"/>
    <w:rsid w:val="00CC5ED4"/>
    <w:rsid w:val="00D04093"/>
    <w:rsid w:val="00D0794D"/>
    <w:rsid w:val="00D140DF"/>
    <w:rsid w:val="00D170A9"/>
    <w:rsid w:val="00D24118"/>
    <w:rsid w:val="00D4222D"/>
    <w:rsid w:val="00D43794"/>
    <w:rsid w:val="00D666BB"/>
    <w:rsid w:val="00D720DF"/>
    <w:rsid w:val="00D92ED4"/>
    <w:rsid w:val="00D94ABF"/>
    <w:rsid w:val="00DB0888"/>
    <w:rsid w:val="00E07B9E"/>
    <w:rsid w:val="00E20245"/>
    <w:rsid w:val="00E216D4"/>
    <w:rsid w:val="00E32A75"/>
    <w:rsid w:val="00E41AB4"/>
    <w:rsid w:val="00E41CE0"/>
    <w:rsid w:val="00E4379F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5EE1"/>
    <w:rsid w:val="00F5786D"/>
    <w:rsid w:val="00F716E1"/>
    <w:rsid w:val="00F908C3"/>
    <w:rsid w:val="00F91753"/>
    <w:rsid w:val="00FB1F01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70DF7"/>
  <w15:chartTrackingRefBased/>
  <w15:docId w15:val="{9FB3FB13-CFAC-402E-8ED4-910D4333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118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DB088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9B72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ashsinghai055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2FE018AIN\AppData\Roaming\Microsoft\Templates\Social%20media%20marketing%20resume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0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82FE018AIN</dc:creator>
  <cp:keywords/>
  <dc:description/>
  <cp:lastModifiedBy>Pankaj Singh</cp:lastModifiedBy>
  <cp:revision>2</cp:revision>
  <dcterms:created xsi:type="dcterms:W3CDTF">2026-05-26T18:00:00Z</dcterms:created>
  <dcterms:modified xsi:type="dcterms:W3CDTF">2026-05-26T18:00:00Z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